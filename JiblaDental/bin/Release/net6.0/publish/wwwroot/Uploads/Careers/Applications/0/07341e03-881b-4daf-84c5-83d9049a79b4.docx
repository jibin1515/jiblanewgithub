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14:paraId="3A8FD806" w14:textId="77777777" w:rsidTr="0045516E">
        <w:tc>
          <w:tcPr>
            <w:tcW w:w="5008" w:type="dxa"/>
            <w:vAlign w:val="bottom"/>
          </w:tcPr>
          <w:p w14:paraId="32DB72B6" w14:textId="48778636" w:rsidR="00C84833" w:rsidRPr="00CB1A6C" w:rsidRDefault="0045516E" w:rsidP="00C84833">
            <w:pPr>
              <w:pStyle w:val="Title"/>
              <w:rPr>
                <w:rFonts w:asciiTheme="minorHAnsi" w:hAnsiTheme="minorHAnsi"/>
                <w:b/>
                <w:bCs/>
              </w:rPr>
            </w:pPr>
            <w:r w:rsidRPr="00CB1A6C">
              <w:rPr>
                <w:rFonts w:asciiTheme="minorHAnsi" w:hAnsiTheme="minorHAnsi"/>
                <w:b/>
                <w:bCs/>
                <w:color w:val="0C365F" w:themeColor="accent2" w:themeShade="BF"/>
              </w:rPr>
              <w:t>Jana Abd Al</w:t>
            </w:r>
            <w:r w:rsidR="00A440F9">
              <w:rPr>
                <w:rFonts w:asciiTheme="minorHAnsi" w:hAnsiTheme="minorHAnsi"/>
                <w:b/>
                <w:bCs/>
                <w:color w:val="0C365F" w:themeColor="accent2" w:themeShade="BF"/>
              </w:rPr>
              <w:t>-W</w:t>
            </w:r>
            <w:r w:rsidRPr="00CB1A6C">
              <w:rPr>
                <w:rFonts w:asciiTheme="minorHAnsi" w:hAnsiTheme="minorHAnsi"/>
                <w:b/>
                <w:bCs/>
                <w:color w:val="0C365F" w:themeColor="accent2" w:themeShade="BF"/>
              </w:rPr>
              <w:t>ahab</w:t>
            </w:r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932D92" w:rsidRPr="009D0878" w14:paraId="72015FE1" w14:textId="77777777" w:rsidTr="008D31BD"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27CC7654" w14:textId="77777777" w:rsidR="004E2970" w:rsidRPr="0067640A" w:rsidRDefault="0045516E" w:rsidP="004E2970">
                  <w:pPr>
                    <w:pStyle w:val="ContactInfo"/>
                    <w:rPr>
                      <w:rFonts w:asciiTheme="majorHAnsi" w:hAnsiTheme="majorHAnsi"/>
                      <w:b/>
                      <w:bCs/>
                    </w:rPr>
                  </w:pPr>
                  <w:proofErr w:type="spellStart"/>
                  <w:r w:rsidRPr="0067640A">
                    <w:rPr>
                      <w:rFonts w:asciiTheme="majorHAnsi" w:hAnsiTheme="majorHAnsi"/>
                      <w:b/>
                      <w:bCs/>
                    </w:rPr>
                    <w:t>Hawally</w:t>
                  </w:r>
                  <w:proofErr w:type="spellEnd"/>
                  <w:r w:rsidR="005C71B0" w:rsidRPr="0067640A">
                    <w:rPr>
                      <w:rFonts w:asciiTheme="majorHAnsi" w:hAnsiTheme="majorHAnsi"/>
                      <w:b/>
                      <w:bCs/>
                    </w:rPr>
                    <w:t xml:space="preserve">, </w:t>
                  </w:r>
                  <w:r w:rsidRPr="0067640A">
                    <w:rPr>
                      <w:rFonts w:asciiTheme="majorHAnsi" w:hAnsiTheme="majorHAnsi"/>
                      <w:b/>
                      <w:bCs/>
                    </w:rPr>
                    <w:t>Kuwait</w:t>
                  </w:r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69E42F8F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DE2B08E" wp14:editId="2C9C176C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3F20602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4BEADF13" w14:textId="77777777" w:rsidTr="008D31BD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39C84043" w14:textId="77777777" w:rsidR="00932D92" w:rsidRPr="0067640A" w:rsidRDefault="007F3012" w:rsidP="00932D92">
                  <w:pPr>
                    <w:pStyle w:val="ContactInfo"/>
                    <w:rPr>
                      <w:rFonts w:asciiTheme="majorHAnsi" w:hAnsiTheme="majorHAnsi"/>
                      <w:b/>
                      <w:bCs/>
                    </w:rPr>
                  </w:pPr>
                  <w:r w:rsidRPr="0067640A">
                    <w:rPr>
                      <w:rFonts w:asciiTheme="majorHAnsi" w:hAnsiTheme="majorHAnsi"/>
                      <w:b/>
                      <w:bCs/>
                    </w:rPr>
                    <w:t>(</w:t>
                  </w:r>
                  <w:r w:rsidR="0045516E" w:rsidRPr="0067640A">
                    <w:rPr>
                      <w:rFonts w:asciiTheme="majorHAnsi" w:hAnsiTheme="majorHAnsi"/>
                      <w:b/>
                      <w:bCs/>
                    </w:rPr>
                    <w:t>+965</w:t>
                  </w:r>
                  <w:r w:rsidRPr="0067640A">
                    <w:rPr>
                      <w:rFonts w:asciiTheme="majorHAnsi" w:hAnsiTheme="majorHAnsi"/>
                      <w:b/>
                      <w:bCs/>
                    </w:rPr>
                    <w:t xml:space="preserve">) </w:t>
                  </w:r>
                  <w:r w:rsidR="0045516E" w:rsidRPr="0067640A">
                    <w:rPr>
                      <w:rFonts w:asciiTheme="majorHAnsi" w:hAnsiTheme="majorHAnsi"/>
                      <w:b/>
                      <w:bCs/>
                    </w:rPr>
                    <w:t>65785400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52561831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B3B49FF" wp14:editId="2C92AB95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68BC848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496FBF37" w14:textId="77777777" w:rsidTr="008D31BD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14:paraId="0C7CBC7D" w14:textId="77777777" w:rsidR="00932D92" w:rsidRPr="0067640A" w:rsidRDefault="0045516E" w:rsidP="00932D92">
                  <w:pPr>
                    <w:pStyle w:val="ContactInfo"/>
                    <w:rPr>
                      <w:rFonts w:asciiTheme="majorHAnsi" w:hAnsiTheme="majorHAnsi"/>
                      <w:b/>
                      <w:bCs/>
                    </w:rPr>
                  </w:pPr>
                  <w:r w:rsidRPr="0067640A">
                    <w:rPr>
                      <w:rFonts w:asciiTheme="majorHAnsi" w:eastAsia="Times New Roman" w:hAnsiTheme="majorHAnsi" w:cs="Calibri"/>
                      <w:b/>
                      <w:bCs/>
                    </w:rPr>
                    <w:t>jana_s_2002@hotmail.com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2857C00F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1CD34FE" wp14:editId="0876C127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FABE961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F076A8F" w14:textId="77777777" w:rsidR="00D92B95" w:rsidRDefault="00D92B95" w:rsidP="009D3336">
            <w:pPr>
              <w:pStyle w:val="Header"/>
            </w:pPr>
          </w:p>
        </w:tc>
      </w:tr>
    </w:tbl>
    <w:p w14:paraId="3B5F437C" w14:textId="77777777" w:rsidR="007367B7" w:rsidRDefault="007367B7" w:rsidP="0013737E">
      <w:pPr>
        <w:pStyle w:val="Heading1"/>
        <w:rPr>
          <w:rStyle w:val="Emphasis"/>
          <w:color w:val="007FAB" w:themeColor="accent1"/>
          <w:sz w:val="24"/>
          <w:szCs w:val="24"/>
        </w:rPr>
      </w:pPr>
    </w:p>
    <w:p w14:paraId="50ACB5B3" w14:textId="77777777" w:rsidR="007E525C" w:rsidRDefault="007E525C" w:rsidP="0013737E">
      <w:pPr>
        <w:pStyle w:val="Heading1"/>
        <w:rPr>
          <w:rStyle w:val="Emphasis"/>
          <w:i w:val="0"/>
          <w:iCs w:val="0"/>
          <w:color w:val="007FAB" w:themeColor="accent1"/>
          <w:sz w:val="24"/>
          <w:szCs w:val="24"/>
        </w:rPr>
      </w:pPr>
    </w:p>
    <w:p w14:paraId="0CC38313" w14:textId="4517BADE" w:rsidR="0045516E" w:rsidRPr="00E877B4" w:rsidRDefault="00E112BB" w:rsidP="00D81743">
      <w:pPr>
        <w:pStyle w:val="Heading5"/>
        <w:rPr>
          <w:rStyle w:val="Emphasis"/>
          <w:rFonts w:ascii="Arial" w:hAnsi="Arial" w:cs="Arial"/>
          <w:b/>
          <w:bCs/>
          <w:i w:val="0"/>
          <w:iCs w:val="0"/>
          <w:color w:val="auto"/>
          <w:sz w:val="28"/>
          <w:szCs w:val="28"/>
        </w:rPr>
      </w:pPr>
      <w:r w:rsidRPr="00E877B4">
        <w:rPr>
          <w:rFonts w:ascii="Arial" w:hAnsi="Arial" w:cs="Arial"/>
          <w:b/>
          <w:bCs/>
          <w:sz w:val="28"/>
          <w:szCs w:val="28"/>
        </w:rPr>
        <w:t>Detail-oriented Administrative Assistant with hands-on experience in front desk operations, patient coordination, and office management. Proven ability to manage schedules, handle confidential information, and deliver excellent customer service in fast-paced environments. Strong organizational and communication skills with a focus on efficiency and professionalism.</w:t>
      </w:r>
    </w:p>
    <w:p w14:paraId="59DBC53C" w14:textId="77777777" w:rsidR="0045516E" w:rsidRDefault="0045516E" w:rsidP="0045516E"/>
    <w:p w14:paraId="40738EB6" w14:textId="77777777" w:rsidR="007E525C" w:rsidRDefault="007E525C" w:rsidP="00D413F9">
      <w:pPr>
        <w:rPr>
          <w:rFonts w:asciiTheme="majorHAnsi" w:eastAsiaTheme="majorEastAsia" w:hAnsiTheme="majorHAnsi" w:cstheme="majorBidi"/>
          <w:b/>
          <w:color w:val="002060"/>
          <w:sz w:val="36"/>
          <w:szCs w:val="32"/>
        </w:rPr>
      </w:pPr>
    </w:p>
    <w:p w14:paraId="2C36BBBA" w14:textId="77777777" w:rsidR="00B710B2" w:rsidRPr="005E27F0" w:rsidRDefault="00B710B2" w:rsidP="00FB3C22">
      <w:pPr>
        <w:pStyle w:val="Heading1"/>
        <w:rPr>
          <w:rFonts w:asciiTheme="minorHAnsi" w:hAnsiTheme="minorHAnsi"/>
          <w:b/>
          <w:bCs/>
          <w:color w:val="114980" w:themeColor="accent2"/>
          <w:sz w:val="36"/>
          <w:szCs w:val="36"/>
        </w:rPr>
      </w:pPr>
      <w:r w:rsidRPr="005E27F0">
        <w:rPr>
          <w:rFonts w:asciiTheme="minorHAnsi" w:hAnsiTheme="minorHAnsi"/>
          <w:b/>
          <w:bCs/>
          <w:color w:val="114980" w:themeColor="accent2"/>
          <w:sz w:val="36"/>
          <w:szCs w:val="36"/>
        </w:rPr>
        <w:t xml:space="preserve">PROFESSIONAL EXPERIENCE </w:t>
      </w:r>
    </w:p>
    <w:p w14:paraId="4ACC9FB8" w14:textId="77777777" w:rsidR="00FB3C22" w:rsidRPr="00FB3C22" w:rsidRDefault="00FB3C22" w:rsidP="00FB3C22"/>
    <w:p w14:paraId="271824D2" w14:textId="77777777" w:rsidR="00782CC8" w:rsidRPr="00782CC8" w:rsidRDefault="00782CC8" w:rsidP="00D413F9">
      <w:pPr>
        <w:rPr>
          <w:rFonts w:asciiTheme="majorHAnsi" w:eastAsiaTheme="majorEastAsia" w:hAnsiTheme="majorHAnsi" w:cstheme="majorBidi"/>
          <w:b/>
          <w:color w:val="002060"/>
          <w:sz w:val="22"/>
          <w:szCs w:val="22"/>
        </w:rPr>
      </w:pPr>
      <w:r w:rsidRPr="00782CC8">
        <w:rPr>
          <w:rFonts w:asciiTheme="majorHAnsi" w:eastAsiaTheme="majorEastAsia" w:hAnsiTheme="majorHAnsi" w:cstheme="majorBidi"/>
          <w:b/>
          <w:color w:val="002060"/>
          <w:sz w:val="22"/>
          <w:szCs w:val="22"/>
        </w:rPr>
        <w:t xml:space="preserve">Al </w:t>
      </w:r>
      <w:proofErr w:type="spellStart"/>
      <w:r w:rsidRPr="00782CC8">
        <w:rPr>
          <w:rFonts w:asciiTheme="majorHAnsi" w:eastAsiaTheme="majorEastAsia" w:hAnsiTheme="majorHAnsi" w:cstheme="majorBidi"/>
          <w:b/>
          <w:color w:val="002060"/>
          <w:sz w:val="22"/>
          <w:szCs w:val="22"/>
        </w:rPr>
        <w:t>Nahil</w:t>
      </w:r>
      <w:proofErr w:type="spellEnd"/>
      <w:r w:rsidRPr="00782CC8">
        <w:rPr>
          <w:rFonts w:asciiTheme="majorHAnsi" w:eastAsiaTheme="majorEastAsia" w:hAnsiTheme="majorHAnsi" w:cstheme="majorBidi"/>
          <w:b/>
          <w:color w:val="002060"/>
          <w:sz w:val="22"/>
          <w:szCs w:val="22"/>
        </w:rPr>
        <w:t xml:space="preserve"> Clinic – Kuwait</w:t>
      </w:r>
    </w:p>
    <w:p w14:paraId="644950FF" w14:textId="1633A567" w:rsidR="0045516E" w:rsidRPr="007367B7" w:rsidRDefault="00AC4D5D" w:rsidP="00D413F9">
      <w:pPr>
        <w:rPr>
          <w:rFonts w:eastAsiaTheme="majorEastAsia" w:cstheme="majorBidi"/>
          <w:b/>
          <w:bCs/>
          <w:caps/>
          <w:szCs w:val="24"/>
        </w:rPr>
      </w:pPr>
      <w:r w:rsidRPr="00AC4D5D">
        <w:rPr>
          <w:rFonts w:eastAsiaTheme="majorEastAsia" w:cstheme="majorBidi" w:hint="cs"/>
          <w:b/>
          <w:bCs/>
          <w:caps/>
          <w:szCs w:val="24"/>
          <w:rtl/>
        </w:rPr>
        <w:t>202</w:t>
      </w:r>
      <w:r w:rsidRPr="00AC4D5D">
        <w:rPr>
          <w:rFonts w:eastAsiaTheme="majorEastAsia" w:cstheme="majorBidi"/>
          <w:b/>
          <w:bCs/>
          <w:caps/>
          <w:szCs w:val="24"/>
        </w:rPr>
        <w:t>5</w:t>
      </w:r>
      <w:r>
        <w:rPr>
          <w:rFonts w:eastAsiaTheme="majorEastAsia" w:cstheme="majorBidi"/>
          <w:b/>
          <w:bCs/>
          <w:caps/>
          <w:szCs w:val="24"/>
        </w:rPr>
        <w:t xml:space="preserve"> </w:t>
      </w:r>
      <w:r w:rsidR="0045516E" w:rsidRPr="007367B7">
        <w:rPr>
          <w:rFonts w:eastAsiaTheme="majorEastAsia" w:cstheme="majorBidi"/>
          <w:b/>
          <w:bCs/>
          <w:caps/>
          <w:szCs w:val="24"/>
        </w:rPr>
        <w:t xml:space="preserve">– </w:t>
      </w:r>
      <w:r>
        <w:rPr>
          <w:rFonts w:eastAsiaTheme="majorEastAsia" w:cstheme="majorBidi" w:hint="cs"/>
          <w:b/>
          <w:bCs/>
          <w:caps/>
          <w:szCs w:val="24"/>
          <w:rtl/>
        </w:rPr>
        <w:t>202</w:t>
      </w:r>
      <w:bookmarkStart w:id="0" w:name="_GoBack"/>
      <w:bookmarkEnd w:id="0"/>
      <w:r>
        <w:rPr>
          <w:rFonts w:eastAsiaTheme="majorEastAsia" w:cstheme="majorBidi" w:hint="cs"/>
          <w:b/>
          <w:bCs/>
          <w:caps/>
          <w:szCs w:val="24"/>
          <w:rtl/>
        </w:rPr>
        <w:t>6</w:t>
      </w:r>
    </w:p>
    <w:p w14:paraId="6BB53621" w14:textId="7DAC4D4B" w:rsidR="0045516E" w:rsidRPr="005E27F0" w:rsidRDefault="0045516E" w:rsidP="00D413F9">
      <w:pPr>
        <w:rPr>
          <w:rFonts w:asciiTheme="majorHAnsi" w:eastAsiaTheme="majorEastAsia" w:hAnsiTheme="majorHAnsi" w:cstheme="majorBidi"/>
          <w:b/>
          <w:bCs/>
          <w:color w:val="114980" w:themeColor="accent2"/>
          <w:sz w:val="24"/>
          <w:szCs w:val="24"/>
        </w:rPr>
      </w:pPr>
      <w:r w:rsidRPr="005E27F0">
        <w:rPr>
          <w:rFonts w:asciiTheme="majorHAnsi" w:eastAsiaTheme="majorEastAsia" w:hAnsiTheme="majorHAnsi" w:cstheme="majorBidi"/>
          <w:b/>
          <w:bCs/>
          <w:color w:val="114980" w:themeColor="accent2"/>
          <w:sz w:val="24"/>
          <w:szCs w:val="24"/>
        </w:rPr>
        <w:t xml:space="preserve">Administrative Assistant </w:t>
      </w:r>
      <w:r w:rsidR="003F331C" w:rsidRPr="005E27F0">
        <w:rPr>
          <w:rFonts w:asciiTheme="majorHAnsi" w:eastAsiaTheme="majorEastAsia" w:hAnsiTheme="majorHAnsi" w:cstheme="majorBidi"/>
          <w:b/>
          <w:bCs/>
          <w:color w:val="114980" w:themeColor="accent2"/>
          <w:sz w:val="24"/>
          <w:szCs w:val="24"/>
        </w:rPr>
        <w:t>|</w:t>
      </w:r>
      <w:r w:rsidRPr="005E27F0">
        <w:rPr>
          <w:rFonts w:asciiTheme="majorHAnsi" w:eastAsiaTheme="majorEastAsia" w:hAnsiTheme="majorHAnsi" w:cstheme="majorBidi"/>
          <w:b/>
          <w:bCs/>
          <w:color w:val="114980" w:themeColor="accent2"/>
          <w:sz w:val="24"/>
          <w:szCs w:val="24"/>
        </w:rPr>
        <w:t xml:space="preserve"> Receptionist</w:t>
      </w:r>
    </w:p>
    <w:p w14:paraId="0959440D" w14:textId="49483377" w:rsidR="00EB3DE6" w:rsidRPr="00D81743" w:rsidRDefault="00EB3DE6" w:rsidP="00EB3DE6">
      <w:pPr>
        <w:pStyle w:val="Heading5"/>
        <w:rPr>
          <w:rFonts w:eastAsia="Times New Roman"/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Manage daily front desk operations and ensure smooth patient flow</w:t>
      </w:r>
    </w:p>
    <w:p w14:paraId="40945B66" w14:textId="51B28940" w:rsidR="00EB3DE6" w:rsidRPr="00D81743" w:rsidRDefault="00EB3DE6" w:rsidP="00EB3DE6">
      <w:pPr>
        <w:pStyle w:val="Heading5"/>
        <w:rPr>
          <w:rFonts w:eastAsia="Times New Roman"/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Coordinate and schedule appointments while optimizing physicians’ calendars</w:t>
      </w:r>
    </w:p>
    <w:p w14:paraId="16832622" w14:textId="71EB468D" w:rsidR="00EB3DE6" w:rsidRPr="00D81743" w:rsidRDefault="00EB3DE6" w:rsidP="00EB3DE6">
      <w:pPr>
        <w:pStyle w:val="Heading5"/>
        <w:rPr>
          <w:rFonts w:eastAsia="Times New Roman"/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Handle patient inquiries professionally while maintaining confidentiality</w:t>
      </w:r>
    </w:p>
    <w:p w14:paraId="405AA42B" w14:textId="69FE85C2" w:rsidR="00EB3DE6" w:rsidRPr="00D81743" w:rsidRDefault="00EB3DE6" w:rsidP="00EB3DE6">
      <w:pPr>
        <w:pStyle w:val="Heading5"/>
        <w:rPr>
          <w:rFonts w:eastAsia="Times New Roman"/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Maintain and organize medical records with high accuracy</w:t>
      </w:r>
    </w:p>
    <w:p w14:paraId="0C199D37" w14:textId="35672992" w:rsidR="00EB3DE6" w:rsidRPr="00EB3DE6" w:rsidRDefault="00EB3DE6" w:rsidP="00EB3DE6">
      <w:pPr>
        <w:pStyle w:val="Heading5"/>
        <w:rPr>
          <w:color w:val="007FAB" w:themeColor="accent1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Support administrative and operational tasks to improve clinic efficiency</w:t>
      </w:r>
    </w:p>
    <w:p w14:paraId="6B56182A" w14:textId="77777777" w:rsidR="00A52E59" w:rsidRDefault="00A52E59" w:rsidP="0045516E">
      <w:pPr>
        <w:pStyle w:val="Heading3"/>
        <w:rPr>
          <w:rFonts w:eastAsiaTheme="minorHAnsi" w:cstheme="minorBidi"/>
          <w:caps/>
          <w:szCs w:val="22"/>
        </w:rPr>
      </w:pPr>
    </w:p>
    <w:p w14:paraId="60E9F718" w14:textId="77777777" w:rsidR="00A52E59" w:rsidRDefault="00A52E59" w:rsidP="0045516E">
      <w:pPr>
        <w:pStyle w:val="Heading3"/>
        <w:rPr>
          <w:rFonts w:eastAsiaTheme="minorHAnsi" w:cstheme="minorBidi"/>
          <w:caps/>
          <w:szCs w:val="22"/>
        </w:rPr>
      </w:pPr>
    </w:p>
    <w:p w14:paraId="0AB94D08" w14:textId="77777777" w:rsidR="007367B7" w:rsidRDefault="007367B7" w:rsidP="007367B7"/>
    <w:p w14:paraId="59AA6364" w14:textId="77777777" w:rsidR="00782CC8" w:rsidRPr="005E27F0" w:rsidRDefault="00782CC8" w:rsidP="00782CC8">
      <w:pPr>
        <w:rPr>
          <w:rFonts w:eastAsiaTheme="majorEastAsia" w:cstheme="majorBidi"/>
          <w:b/>
          <w:bCs/>
          <w:caps/>
          <w:color w:val="114980" w:themeColor="accent2"/>
          <w:sz w:val="24"/>
          <w:szCs w:val="24"/>
        </w:rPr>
      </w:pPr>
      <w:r w:rsidRPr="005E27F0">
        <w:rPr>
          <w:rFonts w:eastAsiaTheme="majorEastAsia" w:cstheme="majorBidi"/>
          <w:b/>
          <w:bCs/>
          <w:caps/>
          <w:color w:val="114980" w:themeColor="accent2"/>
          <w:sz w:val="24"/>
          <w:szCs w:val="24"/>
        </w:rPr>
        <w:t>2021 – 2022</w:t>
      </w:r>
    </w:p>
    <w:p w14:paraId="78B3E883" w14:textId="77777777" w:rsidR="0045516E" w:rsidRPr="005E27F0" w:rsidRDefault="0045516E" w:rsidP="00D413F9">
      <w:pPr>
        <w:rPr>
          <w:rFonts w:asciiTheme="majorHAnsi" w:eastAsiaTheme="majorEastAsia" w:hAnsiTheme="majorHAnsi" w:cstheme="majorBidi"/>
          <w:b/>
          <w:bCs/>
          <w:color w:val="114980" w:themeColor="accent2"/>
          <w:sz w:val="24"/>
          <w:szCs w:val="24"/>
        </w:rPr>
      </w:pPr>
      <w:r w:rsidRPr="005E27F0">
        <w:rPr>
          <w:rFonts w:asciiTheme="majorHAnsi" w:eastAsiaTheme="majorEastAsia" w:hAnsiTheme="majorHAnsi" w:cstheme="majorBidi"/>
          <w:b/>
          <w:bCs/>
          <w:color w:val="114980" w:themeColor="accent2"/>
          <w:sz w:val="24"/>
          <w:szCs w:val="24"/>
        </w:rPr>
        <w:t>English Lecturer</w:t>
      </w:r>
    </w:p>
    <w:p w14:paraId="28EBED17" w14:textId="7826A72B" w:rsidR="0045516E" w:rsidRPr="005E27F0" w:rsidRDefault="0045516E" w:rsidP="00D413F9">
      <w:pPr>
        <w:rPr>
          <w:rFonts w:asciiTheme="majorHAnsi" w:eastAsiaTheme="majorEastAsia" w:hAnsiTheme="majorHAnsi" w:cstheme="majorBidi"/>
          <w:b/>
          <w:bCs/>
          <w:color w:val="114980" w:themeColor="accent2"/>
          <w:sz w:val="24"/>
          <w:szCs w:val="24"/>
        </w:rPr>
      </w:pPr>
      <w:r w:rsidRPr="005E27F0">
        <w:rPr>
          <w:rFonts w:asciiTheme="majorHAnsi" w:eastAsiaTheme="majorEastAsia" w:hAnsiTheme="majorHAnsi" w:cstheme="majorBidi"/>
          <w:b/>
          <w:bCs/>
          <w:color w:val="114980" w:themeColor="accent2"/>
          <w:sz w:val="24"/>
          <w:szCs w:val="24"/>
        </w:rPr>
        <w:t>Freelancer</w:t>
      </w:r>
    </w:p>
    <w:p w14:paraId="7DF35CCD" w14:textId="77777777" w:rsidR="0045516E" w:rsidRPr="00D81743" w:rsidRDefault="0045516E" w:rsidP="00B8569D">
      <w:pPr>
        <w:pStyle w:val="Heading4"/>
      </w:pPr>
      <w:r w:rsidRPr="00D81743">
        <w:t>Provided tutoring and teaching support in English language and literature</w:t>
      </w:r>
    </w:p>
    <w:p w14:paraId="7C3C0F51" w14:textId="77777777" w:rsidR="0045516E" w:rsidRPr="00D81743" w:rsidRDefault="0045516E" w:rsidP="00B8569D">
      <w:pPr>
        <w:pStyle w:val="Heading4"/>
      </w:pPr>
      <w:r w:rsidRPr="00D81743">
        <w:t>Wrote and edited articles, essays, and creative content</w:t>
      </w:r>
    </w:p>
    <w:p w14:paraId="27249787" w14:textId="77777777" w:rsidR="0045516E" w:rsidRPr="00D81743" w:rsidRDefault="0045516E" w:rsidP="00B8569D">
      <w:pPr>
        <w:pStyle w:val="Heading4"/>
      </w:pPr>
      <w:r w:rsidRPr="00D81743">
        <w:t>Edited and proofread academic manuscripts, essays, and reports</w:t>
      </w:r>
    </w:p>
    <w:p w14:paraId="41D5EEAF" w14:textId="77777777" w:rsidR="0045516E" w:rsidRPr="00D81743" w:rsidRDefault="0045516E" w:rsidP="00B8569D">
      <w:pPr>
        <w:pStyle w:val="Heading4"/>
      </w:pPr>
      <w:r w:rsidRPr="00D81743">
        <w:t>Assisted in content creation for digital and print media</w:t>
      </w:r>
    </w:p>
    <w:p w14:paraId="5D4477C5" w14:textId="59503B8D" w:rsidR="00B8569D" w:rsidRDefault="00B8569D" w:rsidP="00FF1889">
      <w:pPr>
        <w:rPr>
          <w:rFonts w:asciiTheme="majorHAnsi" w:eastAsiaTheme="majorEastAsia" w:hAnsiTheme="majorHAnsi" w:cstheme="majorBidi"/>
          <w:b/>
          <w:color w:val="002060"/>
          <w:sz w:val="36"/>
          <w:szCs w:val="32"/>
        </w:rPr>
      </w:pPr>
    </w:p>
    <w:p w14:paraId="760971DA" w14:textId="77777777" w:rsidR="00D81743" w:rsidRDefault="00D81743" w:rsidP="00FF1889">
      <w:pPr>
        <w:rPr>
          <w:rFonts w:asciiTheme="majorHAnsi" w:eastAsiaTheme="majorEastAsia" w:hAnsiTheme="majorHAnsi" w:cstheme="majorBidi"/>
          <w:b/>
          <w:color w:val="002060"/>
          <w:sz w:val="36"/>
          <w:szCs w:val="32"/>
        </w:rPr>
      </w:pPr>
    </w:p>
    <w:p w14:paraId="26B39E4E" w14:textId="77777777" w:rsidR="00B710B2" w:rsidRPr="0020717D" w:rsidRDefault="00B710B2" w:rsidP="00FF1889">
      <w:pPr>
        <w:rPr>
          <w:rFonts w:eastAsiaTheme="majorEastAsia" w:cstheme="majorBidi"/>
          <w:b/>
          <w:color w:val="002060"/>
          <w:sz w:val="36"/>
          <w:szCs w:val="32"/>
        </w:rPr>
      </w:pPr>
      <w:r w:rsidRPr="0020717D">
        <w:rPr>
          <w:rFonts w:eastAsiaTheme="majorEastAsia" w:cstheme="majorBidi"/>
          <w:b/>
          <w:color w:val="002060"/>
          <w:sz w:val="36"/>
          <w:szCs w:val="32"/>
        </w:rPr>
        <w:t xml:space="preserve">SKILLS </w:t>
      </w:r>
    </w:p>
    <w:p w14:paraId="560A16D7" w14:textId="109014A1" w:rsidR="00C861C3" w:rsidRPr="00D81743" w:rsidRDefault="00C861C3" w:rsidP="00ED6639">
      <w:pPr>
        <w:pStyle w:val="Heading5"/>
        <w:rPr>
          <w:rFonts w:eastAsia="Times New Roman"/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Front Desk Operations &amp; Customer Service</w:t>
      </w:r>
    </w:p>
    <w:p w14:paraId="5C1B1DA8" w14:textId="64A45CFC" w:rsidR="00C861C3" w:rsidRPr="00D81743" w:rsidRDefault="00C861C3" w:rsidP="00ED6639">
      <w:pPr>
        <w:pStyle w:val="Heading5"/>
        <w:rPr>
          <w:rFonts w:eastAsia="Times New Roman"/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Scheduling &amp; Calendar Management</w:t>
      </w:r>
    </w:p>
    <w:p w14:paraId="174D90EC" w14:textId="102B3531" w:rsidR="00C861C3" w:rsidRPr="00D81743" w:rsidRDefault="00C861C3" w:rsidP="00ED6639">
      <w:pPr>
        <w:pStyle w:val="Heading5"/>
        <w:rPr>
          <w:rFonts w:eastAsia="Times New Roman"/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Office Administration</w:t>
      </w:r>
    </w:p>
    <w:p w14:paraId="15BD6DE0" w14:textId="5E3AC883" w:rsidR="00C861C3" w:rsidRPr="00D81743" w:rsidRDefault="00C861C3" w:rsidP="00ED6639">
      <w:pPr>
        <w:pStyle w:val="Heading5"/>
        <w:rPr>
          <w:rFonts w:eastAsia="Times New Roman"/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Microsoft Office (Word, Excel, Outlook)</w:t>
      </w:r>
    </w:p>
    <w:p w14:paraId="1F2CF06F" w14:textId="534B1117" w:rsidR="00C861C3" w:rsidRPr="00D81743" w:rsidRDefault="00C861C3" w:rsidP="00ED6639">
      <w:pPr>
        <w:pStyle w:val="Heading5"/>
        <w:rPr>
          <w:rFonts w:eastAsia="Times New Roman"/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Time Management &amp; Organization</w:t>
      </w:r>
    </w:p>
    <w:p w14:paraId="0E810FF1" w14:textId="01DB899C" w:rsidR="00782CC8" w:rsidRPr="00D81743" w:rsidRDefault="00C861C3" w:rsidP="00ED6639">
      <w:pPr>
        <w:pStyle w:val="Heading5"/>
        <w:rPr>
          <w:color w:val="auto"/>
        </w:rPr>
      </w:pPr>
      <w:r w:rsidRPr="00D81743">
        <w:rPr>
          <w:rFonts w:eastAsia="Times New Roman" w:hAnsi="Symbol"/>
          <w:color w:val="auto"/>
        </w:rPr>
        <w:t></w:t>
      </w:r>
      <w:r w:rsidRPr="00D81743">
        <w:rPr>
          <w:rFonts w:eastAsia="Times New Roman"/>
          <w:color w:val="auto"/>
        </w:rPr>
        <w:t xml:space="preserve"> Communication Skills</w:t>
      </w:r>
    </w:p>
    <w:p w14:paraId="084D4D52" w14:textId="3BCE71B3" w:rsidR="00782CC8" w:rsidRDefault="00782CC8" w:rsidP="00782CC8"/>
    <w:p w14:paraId="79ECA5A2" w14:textId="1ACBD8C9" w:rsidR="00C4285A" w:rsidRDefault="00C4285A" w:rsidP="00782CC8"/>
    <w:p w14:paraId="1948670C" w14:textId="77777777" w:rsidR="00DC26F7" w:rsidRDefault="00DC26F7" w:rsidP="00782CC8"/>
    <w:p w14:paraId="0A49B3B4" w14:textId="77777777" w:rsidR="00C4285A" w:rsidRPr="00782CC8" w:rsidRDefault="00C4285A" w:rsidP="00782CC8">
      <w:pPr>
        <w:rPr>
          <w:lang w:bidi="ar-KW"/>
        </w:rPr>
      </w:pPr>
    </w:p>
    <w:p w14:paraId="189C022E" w14:textId="77777777" w:rsidR="00A06309" w:rsidRPr="005E27F0" w:rsidRDefault="00A06309" w:rsidP="008D31BD">
      <w:pPr>
        <w:pStyle w:val="Heading1"/>
        <w:rPr>
          <w:rFonts w:asciiTheme="minorHAnsi" w:hAnsiTheme="minorHAnsi"/>
          <w:b/>
          <w:bCs/>
          <w:color w:val="114980" w:themeColor="accent2"/>
          <w:sz w:val="36"/>
          <w:szCs w:val="36"/>
        </w:rPr>
      </w:pPr>
      <w:r w:rsidRPr="005E27F0">
        <w:rPr>
          <w:rFonts w:asciiTheme="minorHAnsi" w:hAnsiTheme="minorHAnsi"/>
          <w:b/>
          <w:bCs/>
          <w:color w:val="114980" w:themeColor="accent2"/>
          <w:sz w:val="36"/>
          <w:szCs w:val="36"/>
        </w:rPr>
        <w:t>Education</w:t>
      </w:r>
    </w:p>
    <w:p w14:paraId="60237BE2" w14:textId="7DE803DE" w:rsidR="007367B7" w:rsidRDefault="007367B7" w:rsidP="00D95B56"/>
    <w:p w14:paraId="48E9678A" w14:textId="7DFFFF4D" w:rsidR="00D46202" w:rsidRPr="00D81743" w:rsidRDefault="00C4285A" w:rsidP="00C4285A">
      <w:pPr>
        <w:pStyle w:val="Quote"/>
        <w:rPr>
          <w:rStyle w:val="Strong"/>
          <w:color w:val="auto"/>
          <w:sz w:val="28"/>
          <w:szCs w:val="28"/>
        </w:rPr>
      </w:pPr>
      <w:r w:rsidRPr="00D81743">
        <w:rPr>
          <w:rStyle w:val="Strong"/>
          <w:color w:val="auto"/>
          <w:sz w:val="28"/>
          <w:szCs w:val="28"/>
        </w:rPr>
        <w:t>Bachelor of English Literature</w:t>
      </w:r>
      <w:r w:rsidRPr="00D81743">
        <w:rPr>
          <w:rStyle w:val="Strong"/>
          <w:color w:val="auto"/>
          <w:sz w:val="28"/>
          <w:szCs w:val="28"/>
        </w:rPr>
        <w:br/>
        <w:t>Arab Open University – Kuwait</w:t>
      </w:r>
      <w:r w:rsidRPr="00D81743">
        <w:rPr>
          <w:rStyle w:val="Strong"/>
          <w:color w:val="auto"/>
          <w:sz w:val="28"/>
          <w:szCs w:val="28"/>
        </w:rPr>
        <w:br/>
        <w:t>2021 – Present</w:t>
      </w:r>
    </w:p>
    <w:p w14:paraId="1368E53A" w14:textId="3A2E8D74" w:rsidR="00C4285A" w:rsidRDefault="00C4285A" w:rsidP="00D95B56"/>
    <w:p w14:paraId="26F57B80" w14:textId="37B45C59" w:rsidR="00C4285A" w:rsidRDefault="00C4285A" w:rsidP="00D95B56"/>
    <w:p w14:paraId="1D479F78" w14:textId="33F77162" w:rsidR="00B9664C" w:rsidRDefault="00B9664C" w:rsidP="00D95B56"/>
    <w:p w14:paraId="36C586DB" w14:textId="77777777" w:rsidR="00B9664C" w:rsidRDefault="00B9664C" w:rsidP="00D95B56"/>
    <w:p w14:paraId="5A6F03DA" w14:textId="77777777" w:rsidR="00D46202" w:rsidRPr="007367B7" w:rsidRDefault="00D46202" w:rsidP="00D95B56"/>
    <w:p w14:paraId="584EB368" w14:textId="09A5EA8A" w:rsidR="005B6064" w:rsidRDefault="005B6064" w:rsidP="000636B9">
      <w:pPr>
        <w:pStyle w:val="IntenseQuote"/>
        <w:rPr>
          <w:rFonts w:eastAsia="Times New Roman"/>
          <w:b/>
          <w:bCs/>
          <w:color w:val="114980" w:themeColor="accent2"/>
          <w:sz w:val="32"/>
          <w:szCs w:val="32"/>
        </w:rPr>
      </w:pPr>
      <w:r w:rsidRPr="005E27F0">
        <w:rPr>
          <w:rFonts w:eastAsia="Times New Roman"/>
          <w:b/>
          <w:bCs/>
          <w:color w:val="114980" w:themeColor="accent2"/>
          <w:sz w:val="32"/>
          <w:szCs w:val="32"/>
        </w:rPr>
        <w:t>Key Achievements</w:t>
      </w:r>
    </w:p>
    <w:p w14:paraId="2F12C0F8" w14:textId="77777777" w:rsidR="00DC26F7" w:rsidRPr="00DC26F7" w:rsidRDefault="00DC26F7" w:rsidP="00DC26F7"/>
    <w:p w14:paraId="5E45896D" w14:textId="77777777" w:rsidR="005B6064" w:rsidRPr="00D81743" w:rsidRDefault="005B6064" w:rsidP="000636B9">
      <w:pPr>
        <w:pStyle w:val="Heading5"/>
        <w:numPr>
          <w:ilvl w:val="0"/>
          <w:numId w:val="14"/>
        </w:numPr>
        <w:rPr>
          <w:rFonts w:eastAsia="Times New Roman"/>
          <w:color w:val="auto"/>
        </w:rPr>
      </w:pPr>
      <w:r w:rsidRPr="00D81743">
        <w:rPr>
          <w:rFonts w:eastAsia="Times New Roman"/>
          <w:color w:val="auto"/>
        </w:rPr>
        <w:t xml:space="preserve">Improved appointment scheduling efficiency through better calendar coordination </w:t>
      </w:r>
    </w:p>
    <w:p w14:paraId="2CB602F9" w14:textId="77777777" w:rsidR="005B6064" w:rsidRPr="00D81743" w:rsidRDefault="005B6064" w:rsidP="000636B9">
      <w:pPr>
        <w:pStyle w:val="Heading5"/>
        <w:numPr>
          <w:ilvl w:val="0"/>
          <w:numId w:val="14"/>
        </w:numPr>
        <w:rPr>
          <w:rFonts w:eastAsia="Times New Roman"/>
          <w:color w:val="auto"/>
        </w:rPr>
      </w:pPr>
      <w:r w:rsidRPr="00D81743">
        <w:rPr>
          <w:rFonts w:eastAsia="Times New Roman"/>
          <w:color w:val="auto"/>
        </w:rPr>
        <w:t xml:space="preserve">Handled high-volume patient interactions with professionalism and accuracy </w:t>
      </w:r>
    </w:p>
    <w:p w14:paraId="5D9CE545" w14:textId="77777777" w:rsidR="005B6064" w:rsidRPr="00D81743" w:rsidRDefault="005B6064" w:rsidP="000636B9">
      <w:pPr>
        <w:pStyle w:val="Heading5"/>
        <w:numPr>
          <w:ilvl w:val="0"/>
          <w:numId w:val="14"/>
        </w:numPr>
        <w:rPr>
          <w:rFonts w:eastAsia="Times New Roman"/>
          <w:color w:val="auto"/>
        </w:rPr>
      </w:pPr>
      <w:r w:rsidRPr="00D81743">
        <w:rPr>
          <w:rFonts w:eastAsia="Times New Roman"/>
          <w:color w:val="auto"/>
        </w:rPr>
        <w:t xml:space="preserve">Maintained error-free medical records and documentation </w:t>
      </w:r>
    </w:p>
    <w:p w14:paraId="62D05891" w14:textId="25F03FE3" w:rsidR="00A06309" w:rsidRPr="00D81743" w:rsidRDefault="005B6064" w:rsidP="000636B9">
      <w:pPr>
        <w:pStyle w:val="Heading5"/>
        <w:numPr>
          <w:ilvl w:val="0"/>
          <w:numId w:val="14"/>
        </w:numPr>
        <w:rPr>
          <w:rFonts w:eastAsia="Times New Roman"/>
          <w:color w:val="auto"/>
        </w:rPr>
      </w:pPr>
      <w:r w:rsidRPr="00D81743">
        <w:rPr>
          <w:rFonts w:eastAsia="Times New Roman"/>
          <w:color w:val="auto"/>
        </w:rPr>
        <w:t>Provided excellent front desk support in a fast-paced clinic environment</w:t>
      </w:r>
    </w:p>
    <w:sectPr w:rsidR="00A06309" w:rsidRPr="00D81743" w:rsidSect="00B8569D">
      <w:footerReference w:type="default" r:id="rId12"/>
      <w:type w:val="continuous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C6E29" w14:textId="77777777" w:rsidR="00A20285" w:rsidRDefault="00A20285" w:rsidP="00725803">
      <w:pPr>
        <w:spacing w:after="0"/>
      </w:pPr>
      <w:r>
        <w:separator/>
      </w:r>
    </w:p>
  </w:endnote>
  <w:endnote w:type="continuationSeparator" w:id="0">
    <w:p w14:paraId="371ADF20" w14:textId="77777777" w:rsidR="00A20285" w:rsidRDefault="00A20285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835AB" w14:textId="77777777" w:rsidR="00F439C9" w:rsidRDefault="00F439C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514452" w14:textId="77777777" w:rsidR="00A20285" w:rsidRDefault="00A20285" w:rsidP="00725803">
      <w:pPr>
        <w:spacing w:after="0"/>
      </w:pPr>
      <w:r>
        <w:separator/>
      </w:r>
    </w:p>
  </w:footnote>
  <w:footnote w:type="continuationSeparator" w:id="0">
    <w:p w14:paraId="56779640" w14:textId="77777777" w:rsidR="00A20285" w:rsidRDefault="00A20285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421AA"/>
    <w:multiLevelType w:val="multilevel"/>
    <w:tmpl w:val="5EF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90684"/>
    <w:multiLevelType w:val="hybridMultilevel"/>
    <w:tmpl w:val="4C2A5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2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6E"/>
    <w:rsid w:val="00025E77"/>
    <w:rsid w:val="00027312"/>
    <w:rsid w:val="00061AE7"/>
    <w:rsid w:val="000636B9"/>
    <w:rsid w:val="000645F2"/>
    <w:rsid w:val="00067AE4"/>
    <w:rsid w:val="00082F03"/>
    <w:rsid w:val="000835A0"/>
    <w:rsid w:val="000934A2"/>
    <w:rsid w:val="000D3D6A"/>
    <w:rsid w:val="0013737E"/>
    <w:rsid w:val="00144D98"/>
    <w:rsid w:val="00153120"/>
    <w:rsid w:val="00157CAF"/>
    <w:rsid w:val="001839EA"/>
    <w:rsid w:val="001B0955"/>
    <w:rsid w:val="0020717D"/>
    <w:rsid w:val="00227784"/>
    <w:rsid w:val="0023705D"/>
    <w:rsid w:val="00250A31"/>
    <w:rsid w:val="00251C13"/>
    <w:rsid w:val="002922D0"/>
    <w:rsid w:val="002E61ED"/>
    <w:rsid w:val="00340B03"/>
    <w:rsid w:val="00347B47"/>
    <w:rsid w:val="00380AE7"/>
    <w:rsid w:val="003A6943"/>
    <w:rsid w:val="003F331C"/>
    <w:rsid w:val="004107F9"/>
    <w:rsid w:val="00410BA2"/>
    <w:rsid w:val="00411C6A"/>
    <w:rsid w:val="00434074"/>
    <w:rsid w:val="0045516E"/>
    <w:rsid w:val="00463C3B"/>
    <w:rsid w:val="004937AE"/>
    <w:rsid w:val="004E2970"/>
    <w:rsid w:val="005026DD"/>
    <w:rsid w:val="00513EFC"/>
    <w:rsid w:val="0052113B"/>
    <w:rsid w:val="005311CA"/>
    <w:rsid w:val="00564951"/>
    <w:rsid w:val="00573BF9"/>
    <w:rsid w:val="005A4A49"/>
    <w:rsid w:val="005B13C9"/>
    <w:rsid w:val="005B1D68"/>
    <w:rsid w:val="005B6064"/>
    <w:rsid w:val="005C71B0"/>
    <w:rsid w:val="005D02EE"/>
    <w:rsid w:val="005E27F0"/>
    <w:rsid w:val="00611B37"/>
    <w:rsid w:val="006252B4"/>
    <w:rsid w:val="00646BA2"/>
    <w:rsid w:val="00675EA0"/>
    <w:rsid w:val="0067640A"/>
    <w:rsid w:val="006C08A0"/>
    <w:rsid w:val="006C47D8"/>
    <w:rsid w:val="006D2D08"/>
    <w:rsid w:val="006F26A2"/>
    <w:rsid w:val="0070237E"/>
    <w:rsid w:val="00725803"/>
    <w:rsid w:val="00725CB5"/>
    <w:rsid w:val="007307A3"/>
    <w:rsid w:val="007367B7"/>
    <w:rsid w:val="00752315"/>
    <w:rsid w:val="00765518"/>
    <w:rsid w:val="00782CC8"/>
    <w:rsid w:val="007C211F"/>
    <w:rsid w:val="007C26CB"/>
    <w:rsid w:val="007E525C"/>
    <w:rsid w:val="007F3012"/>
    <w:rsid w:val="00857E6B"/>
    <w:rsid w:val="00892E89"/>
    <w:rsid w:val="008968C4"/>
    <w:rsid w:val="008D31BD"/>
    <w:rsid w:val="008D7C1C"/>
    <w:rsid w:val="0092291B"/>
    <w:rsid w:val="00932D92"/>
    <w:rsid w:val="00944876"/>
    <w:rsid w:val="0095272C"/>
    <w:rsid w:val="00972024"/>
    <w:rsid w:val="009E11E9"/>
    <w:rsid w:val="009F04D2"/>
    <w:rsid w:val="009F2BA7"/>
    <w:rsid w:val="009F6DA0"/>
    <w:rsid w:val="00A01182"/>
    <w:rsid w:val="00A06309"/>
    <w:rsid w:val="00A116A3"/>
    <w:rsid w:val="00A20285"/>
    <w:rsid w:val="00A440F9"/>
    <w:rsid w:val="00A52E59"/>
    <w:rsid w:val="00A57A12"/>
    <w:rsid w:val="00AC4D5D"/>
    <w:rsid w:val="00AD13CB"/>
    <w:rsid w:val="00AD3FD8"/>
    <w:rsid w:val="00B370A8"/>
    <w:rsid w:val="00B710B2"/>
    <w:rsid w:val="00B8569D"/>
    <w:rsid w:val="00B9664C"/>
    <w:rsid w:val="00BC7376"/>
    <w:rsid w:val="00BD669A"/>
    <w:rsid w:val="00C13F2B"/>
    <w:rsid w:val="00C4285A"/>
    <w:rsid w:val="00C43D65"/>
    <w:rsid w:val="00C84833"/>
    <w:rsid w:val="00C861C3"/>
    <w:rsid w:val="00C9044F"/>
    <w:rsid w:val="00CB1A6C"/>
    <w:rsid w:val="00D2420D"/>
    <w:rsid w:val="00D30382"/>
    <w:rsid w:val="00D413F9"/>
    <w:rsid w:val="00D44E50"/>
    <w:rsid w:val="00D46202"/>
    <w:rsid w:val="00D7554E"/>
    <w:rsid w:val="00D81743"/>
    <w:rsid w:val="00D90060"/>
    <w:rsid w:val="00D92B95"/>
    <w:rsid w:val="00D95B56"/>
    <w:rsid w:val="00DA6758"/>
    <w:rsid w:val="00DC26F7"/>
    <w:rsid w:val="00DC6B2F"/>
    <w:rsid w:val="00E03F71"/>
    <w:rsid w:val="00E112BB"/>
    <w:rsid w:val="00E154B5"/>
    <w:rsid w:val="00E232F0"/>
    <w:rsid w:val="00E52791"/>
    <w:rsid w:val="00E83195"/>
    <w:rsid w:val="00E877B4"/>
    <w:rsid w:val="00EB3DE6"/>
    <w:rsid w:val="00ED6639"/>
    <w:rsid w:val="00F00A4F"/>
    <w:rsid w:val="00F33CD8"/>
    <w:rsid w:val="00F439C9"/>
    <w:rsid w:val="00FB3C22"/>
    <w:rsid w:val="00FD1DE2"/>
    <w:rsid w:val="00FF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25E1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569D"/>
  </w:style>
  <w:style w:type="paragraph" w:styleId="Heading1">
    <w:name w:val="heading 1"/>
    <w:basedOn w:val="Normal"/>
    <w:next w:val="Normal"/>
    <w:link w:val="Heading1Char"/>
    <w:uiPriority w:val="9"/>
    <w:qFormat/>
    <w:rsid w:val="00B8569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5E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69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69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1111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56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56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1111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856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1111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6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6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1111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6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1111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B8569D"/>
    <w:rPr>
      <w:rFonts w:asciiTheme="majorHAnsi" w:eastAsiaTheme="majorEastAsia" w:hAnsiTheme="majorHAnsi" w:cstheme="majorBidi"/>
      <w:color w:val="005E80" w:themeColor="accent1" w:themeShade="BF"/>
      <w:sz w:val="32"/>
      <w:szCs w:val="32"/>
    </w:rPr>
  </w:style>
  <w:style w:type="paragraph" w:styleId="ListBullet">
    <w:name w:val="List Bullet"/>
    <w:basedOn w:val="Normal"/>
    <w:uiPriority w:val="10"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8569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8569D"/>
    <w:rPr>
      <w:rFonts w:asciiTheme="majorHAnsi" w:eastAsiaTheme="majorEastAsia" w:hAnsiTheme="majorHAnsi" w:cstheme="majorBidi"/>
      <w:color w:val="111111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8569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7FA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69D"/>
    <w:rPr>
      <w:rFonts w:asciiTheme="majorHAnsi" w:eastAsiaTheme="majorEastAsia" w:hAnsiTheme="majorHAnsi" w:cstheme="majorBidi"/>
      <w:color w:val="007FAB" w:themeColor="accent1"/>
      <w:spacing w:val="-10"/>
      <w:sz w:val="56"/>
      <w:szCs w:val="56"/>
    </w:rPr>
  </w:style>
  <w:style w:type="paragraph" w:customStyle="1" w:styleId="ContactInfo">
    <w:name w:val="Contact Info"/>
    <w:basedOn w:val="Normal"/>
    <w:uiPriority w:val="3"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B8569D"/>
    <w:rPr>
      <w:rFonts w:asciiTheme="majorHAnsi" w:eastAsiaTheme="majorEastAsia" w:hAnsiTheme="majorHAnsi" w:cstheme="majorBidi"/>
      <w:sz w:val="22"/>
      <w:szCs w:val="22"/>
    </w:rPr>
  </w:style>
  <w:style w:type="paragraph" w:styleId="ListNumber">
    <w:name w:val="List Number"/>
    <w:basedOn w:val="Normal"/>
    <w:uiPriority w:val="11"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B8569D"/>
    <w:rPr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569D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rsid w:val="00B8569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8569D"/>
    <w:rPr>
      <w:rFonts w:asciiTheme="majorHAnsi" w:eastAsiaTheme="majorEastAsia" w:hAnsiTheme="majorHAnsi" w:cstheme="majorBidi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B8569D"/>
    <w:rPr>
      <w:b/>
      <w:bCs/>
      <w:smallCaps/>
    </w:rPr>
  </w:style>
  <w:style w:type="character" w:styleId="IntenseReference">
    <w:name w:val="Intense Reference"/>
    <w:basedOn w:val="DefaultParagraphFont"/>
    <w:uiPriority w:val="32"/>
    <w:qFormat/>
    <w:rsid w:val="00B8569D"/>
    <w:rPr>
      <w:b/>
      <w:bCs/>
      <w:smallCaps/>
      <w:spacing w:val="5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69D"/>
    <w:pPr>
      <w:pBdr>
        <w:left w:val="single" w:sz="18" w:space="12" w:color="007FA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7FA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69D"/>
    <w:rPr>
      <w:rFonts w:asciiTheme="majorHAnsi" w:eastAsiaTheme="majorEastAsia" w:hAnsiTheme="majorHAnsi" w:cstheme="majorBidi"/>
      <w:color w:val="007FAB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69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69D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69D"/>
    <w:rPr>
      <w:rFonts w:asciiTheme="majorHAnsi" w:eastAsiaTheme="majorEastAsia" w:hAnsiTheme="majorHAnsi" w:cstheme="majorBidi"/>
      <w:b/>
      <w:bCs/>
      <w:color w:val="11111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69D"/>
    <w:rPr>
      <w:rFonts w:asciiTheme="majorHAnsi" w:eastAsiaTheme="majorEastAsia" w:hAnsiTheme="majorHAnsi" w:cstheme="majorBidi"/>
      <w:b/>
      <w:bCs/>
      <w:i/>
      <w:iCs/>
      <w:color w:val="11111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569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1"/>
    <w:unhideWhenUsed/>
    <w:rsid w:val="006C47D8"/>
  </w:style>
  <w:style w:type="character" w:customStyle="1" w:styleId="BodyTextChar">
    <w:name w:val="Body Text Char"/>
    <w:basedOn w:val="DefaultParagraphFont"/>
    <w:link w:val="BodyText"/>
    <w:uiPriority w:val="1"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B8569D"/>
    <w:rPr>
      <w:rFonts w:asciiTheme="majorHAnsi" w:eastAsiaTheme="majorEastAsia" w:hAnsiTheme="majorHAnsi" w:cstheme="majorBidi"/>
      <w:color w:val="11111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8569D"/>
    <w:rPr>
      <w:rFonts w:asciiTheme="majorHAnsi" w:eastAsiaTheme="majorEastAsia" w:hAnsiTheme="majorHAnsi" w:cstheme="majorBidi"/>
      <w:i/>
      <w:iCs/>
      <w:color w:val="11111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69D"/>
    <w:rPr>
      <w:rFonts w:asciiTheme="majorHAnsi" w:eastAsiaTheme="majorEastAsia" w:hAnsiTheme="majorHAnsi" w:cstheme="majorBidi"/>
      <w:i/>
      <w:iCs/>
      <w:color w:val="003F55" w:themeColor="accent1" w:themeShade="80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B8569D"/>
    <w:rPr>
      <w:b/>
      <w:bCs/>
      <w:i/>
      <w:iCs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B8569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qFormat/>
    <w:rsid w:val="00B8569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8569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8569D"/>
    <w:rPr>
      <w:smallCaps/>
      <w:color w:val="404040" w:themeColor="text1" w:themeTint="BF"/>
      <w:u w:val="single" w:color="7F7F7F" w:themeColor="text1" w:themeTint="80"/>
    </w:rPr>
  </w:style>
  <w:style w:type="table" w:styleId="Table3Deffects1">
    <w:name w:val="Table 3D effects 1"/>
    <w:basedOn w:val="TableNormal"/>
    <w:uiPriority w:val="99"/>
    <w:semiHidden/>
    <w:unhideWhenUsed/>
    <w:rsid w:val="006C47D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04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WAIE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6E67D0-8DD9-4227-ABD5-3EDE099DC03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447544F3-5101-4908-B5EB-8049B00F6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7D6183-2B8B-4E72-8AEF-0A887D3C6B7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F36AF5D-32D5-4E12-9726-C1A52F377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resume.dotx</Template>
  <TotalTime>0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2025-12-17T08:48:00Z</dcterms:created>
  <dcterms:modified xsi:type="dcterms:W3CDTF">2026-03-31T14:56:00Z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